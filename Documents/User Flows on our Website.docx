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DC765" w14:textId="69886151" w:rsidR="007F3F4B" w:rsidRPr="00263B40" w:rsidRDefault="000E78FA" w:rsidP="00263B40">
      <w:pPr>
        <w:pStyle w:val="Heading1"/>
        <w:jc w:val="both"/>
        <w:rPr>
          <w:b/>
          <w:bCs w:val="0"/>
          <w:sz w:val="24"/>
          <w:szCs w:val="24"/>
        </w:rPr>
      </w:pPr>
      <w:r w:rsidRPr="00263B40">
        <w:rPr>
          <w:rFonts w:hint="cs"/>
          <w:b/>
          <w:bCs w:val="0"/>
          <w:sz w:val="24"/>
          <w:szCs w:val="24"/>
          <w:rtl/>
        </w:rPr>
        <w:t>مسیر دریافت نوبت</w:t>
      </w:r>
      <w:r w:rsidR="00FE0737" w:rsidRPr="00263B40">
        <w:rPr>
          <w:rFonts w:hint="cs"/>
          <w:b/>
          <w:bCs w:val="0"/>
          <w:sz w:val="24"/>
          <w:szCs w:val="24"/>
          <w:rtl/>
        </w:rPr>
        <w:t xml:space="preserve">: </w:t>
      </w:r>
      <w:r w:rsidRPr="00263B40">
        <w:rPr>
          <w:rFonts w:ascii="Open Sans" w:hAnsi="Open Sans" w:hint="cs"/>
          <w:b/>
          <w:bCs w:val="0"/>
          <w:sz w:val="24"/>
          <w:szCs w:val="24"/>
          <w:rtl/>
        </w:rPr>
        <w:t>شما می‌توانید از دو مسیر زیر «نوبت» دریافت کنید:</w:t>
      </w:r>
      <w:r w:rsidR="00263B40" w:rsidRPr="00263B40">
        <w:rPr>
          <w:rFonts w:ascii="Open Sans" w:hAnsi="Open Sans" w:hint="cs"/>
          <w:b/>
          <w:bCs w:val="0"/>
          <w:sz w:val="24"/>
          <w:szCs w:val="24"/>
          <w:rtl/>
        </w:rPr>
        <w:t xml:space="preserve"> </w:t>
      </w:r>
      <w:r w:rsidRPr="00263B40">
        <w:rPr>
          <w:rFonts w:ascii="Open Sans" w:hAnsi="Open Sans" w:hint="cs"/>
          <w:b/>
          <w:bCs w:val="0"/>
          <w:sz w:val="24"/>
          <w:szCs w:val="24"/>
          <w:rtl/>
        </w:rPr>
        <w:t>در صفحه‌ی اول سایت (</w:t>
      </w:r>
      <w:r w:rsidRPr="00263B40">
        <w:rPr>
          <w:rFonts w:asciiTheme="majorBidi" w:hAnsiTheme="majorBidi" w:cstheme="majorBidi"/>
          <w:sz w:val="24"/>
          <w:szCs w:val="24"/>
        </w:rPr>
        <w:t>saman.health</w:t>
      </w:r>
      <w:r w:rsidRPr="00263B40">
        <w:rPr>
          <w:rFonts w:ascii="Open Sans" w:hAnsi="Open Sans" w:hint="cs"/>
          <w:b/>
          <w:bCs w:val="0"/>
          <w:sz w:val="24"/>
          <w:szCs w:val="24"/>
          <w:rtl/>
        </w:rPr>
        <w:t>) پس از کلیک بر دکمه‌ي «دریافت نوبت»، به صفحه‌ي «لیست پزشکان» منتقل می‌شوید</w:t>
      </w:r>
      <w:r w:rsidR="000F313E" w:rsidRPr="00263B40">
        <w:rPr>
          <w:rFonts w:ascii="Open Sans" w:hAnsi="Open Sans" w:hint="cs"/>
          <w:b/>
          <w:bCs w:val="0"/>
          <w:sz w:val="24"/>
          <w:szCs w:val="24"/>
          <w:rtl/>
        </w:rPr>
        <w:t>. در این بخش کارت‌های پزشکان شامل «نام پزشک» و «تخصص پزشک» قابل مشاهده است. می‌توانید نام پزشک را جستجو کنید یا بر اساس «تخصص پزشک»، «نوع ویزیت»، «جنسیت پزشک» و «روز یا بازه‌ي زمانی خالی»</w:t>
      </w:r>
      <w:r w:rsidR="00A13132" w:rsidRPr="00263B40">
        <w:rPr>
          <w:rFonts w:ascii="Open Sans" w:hAnsi="Open Sans" w:hint="cs"/>
          <w:b/>
          <w:bCs w:val="0"/>
          <w:sz w:val="24"/>
          <w:szCs w:val="24"/>
          <w:rtl/>
        </w:rPr>
        <w:t xml:space="preserve"> پزشک مورد نظر خود را انتخاب کنید.</w:t>
      </w:r>
      <w:r w:rsidR="001944D7" w:rsidRPr="00263B40">
        <w:rPr>
          <w:rFonts w:ascii="Open Sans" w:hAnsi="Open Sans" w:hint="cs"/>
          <w:b/>
          <w:bCs w:val="0"/>
          <w:sz w:val="24"/>
          <w:szCs w:val="24"/>
          <w:rtl/>
        </w:rPr>
        <w:t xml:space="preserve"> در صفحه‌ي پروفایل پزشک در مرحله‌ی بعد</w:t>
      </w:r>
      <w:r w:rsidR="007F3F4B" w:rsidRPr="00263B40">
        <w:rPr>
          <w:rFonts w:ascii="Open Sans" w:hAnsi="Open Sans" w:hint="cs"/>
          <w:b/>
          <w:bCs w:val="0"/>
          <w:sz w:val="24"/>
          <w:szCs w:val="24"/>
          <w:rtl/>
        </w:rPr>
        <w:t xml:space="preserve"> می‌توانید از روی تقویم روز و ساعت نوبت خود را انتخاب کنید.</w:t>
      </w:r>
      <w:r w:rsidR="002A4499" w:rsidRPr="00263B40">
        <w:rPr>
          <w:rFonts w:ascii="Open Sans" w:hAnsi="Open Sans" w:hint="cs"/>
          <w:b/>
          <w:bCs w:val="0"/>
          <w:sz w:val="24"/>
          <w:szCs w:val="24"/>
          <w:rtl/>
        </w:rPr>
        <w:t xml:space="preserve"> سپس با وارد کردن شماره موبایل خود و دریافت رمز یک بار مصرف و همچنین تایید آن در سایت وارد ادامه‌ی مراحل دریافت نوبت می‌شوید.</w:t>
      </w:r>
      <w:r w:rsidR="00FE0737" w:rsidRPr="00263B40">
        <w:rPr>
          <w:rFonts w:ascii="Open Sans" w:hAnsi="Open Sans"/>
          <w:b/>
          <w:bCs w:val="0"/>
          <w:sz w:val="24"/>
          <w:szCs w:val="24"/>
        </w:rPr>
        <w:t xml:space="preserve"> </w:t>
      </w:r>
      <w:r w:rsidR="002A4499" w:rsidRPr="00263B40">
        <w:rPr>
          <w:rFonts w:ascii="Open Sans" w:hAnsi="Open Sans" w:hint="cs"/>
          <w:b/>
          <w:bCs w:val="0"/>
          <w:sz w:val="24"/>
          <w:szCs w:val="24"/>
          <w:rtl/>
        </w:rPr>
        <w:t>علت مراجعه را از میان گزینه‌ها انتخاب کنید، نوع ویزیت (متنی/ ویدئویی یا صوتی) را انتخاب کرده و در صورت نیاز می‌توانید مدارک پزشکی یا تصاویر پزشکی را آپلود کنید. توضیحات تکمیلی لازم را هم در بخش «اطلاعات تکمیلی» تایپ کنید.</w:t>
      </w:r>
      <w:r w:rsidR="00FE0737" w:rsidRPr="00263B40">
        <w:rPr>
          <w:rFonts w:ascii="Open Sans" w:hAnsi="Open Sans"/>
          <w:b/>
          <w:bCs w:val="0"/>
          <w:sz w:val="24"/>
          <w:szCs w:val="24"/>
        </w:rPr>
        <w:t xml:space="preserve"> </w:t>
      </w:r>
      <w:r w:rsidR="002A4499" w:rsidRPr="00263B40">
        <w:rPr>
          <w:rFonts w:ascii="Open Sans" w:hAnsi="Open Sans" w:hint="cs"/>
          <w:b/>
          <w:bCs w:val="0"/>
          <w:sz w:val="24"/>
          <w:szCs w:val="24"/>
          <w:rtl/>
        </w:rPr>
        <w:t>در انتها پس از مشاهده‌ی اطلاعات نهایی نوبت خود و پرداخت رسید تایید دریافت نوبت را مشاهده می‌کنید.</w:t>
      </w:r>
    </w:p>
    <w:p w14:paraId="0C81B238" w14:textId="77777777" w:rsidR="00263B40" w:rsidRDefault="00263B40" w:rsidP="00263B40">
      <w:pPr>
        <w:bidi/>
        <w:spacing w:line="360" w:lineRule="auto"/>
        <w:jc w:val="both"/>
        <w:rPr>
          <w:rFonts w:ascii="Open Sans" w:hAnsi="Open Sans" w:cs="Vazirmatn"/>
          <w:b/>
          <w:rtl/>
          <w:lang w:bidi="fa-IR"/>
        </w:rPr>
      </w:pPr>
    </w:p>
    <w:p w14:paraId="6F470C95" w14:textId="740580E1" w:rsidR="00203759" w:rsidRPr="00263B40" w:rsidRDefault="00394688" w:rsidP="00263B40">
      <w:pPr>
        <w:bidi/>
        <w:spacing w:line="360" w:lineRule="auto"/>
        <w:jc w:val="both"/>
        <w:rPr>
          <w:rFonts w:ascii="Open Sans" w:hAnsi="Open Sans" w:cs="Vazirmatn"/>
          <w:b/>
          <w:rtl/>
          <w:lang w:bidi="fa-IR"/>
        </w:rPr>
      </w:pPr>
      <w:r w:rsidRPr="00263B40">
        <w:rPr>
          <w:rFonts w:ascii="Open Sans" w:hAnsi="Open Sans" w:cs="Vazirmatn" w:hint="cs"/>
          <w:b/>
          <w:rtl/>
          <w:lang w:bidi="fa-IR"/>
        </w:rPr>
        <w:t>مشاهده‌ی نوبت رزرو شده‌</w:t>
      </w:r>
      <w:r w:rsidR="00263B40" w:rsidRPr="00263B40">
        <w:rPr>
          <w:rFonts w:ascii="Open Sans" w:hAnsi="Open Sans" w:cs="Vazirmatn" w:hint="cs"/>
          <w:b/>
          <w:rtl/>
          <w:lang w:bidi="fa-IR"/>
        </w:rPr>
        <w:t xml:space="preserve">: </w:t>
      </w:r>
      <w:r w:rsidRPr="00263B40">
        <w:rPr>
          <w:rFonts w:ascii="Open Sans" w:hAnsi="Open Sans" w:cs="Vazirmatn" w:hint="cs"/>
          <w:b/>
          <w:rtl/>
          <w:lang w:bidi="fa-IR"/>
        </w:rPr>
        <w:t>برای مشاهده‌ي نوبت‌های رزرو شده‌ي خود، از طریق سایت سامان سلامت (</w:t>
      </w:r>
      <w:r w:rsidR="00A07CFC" w:rsidRPr="00263B40">
        <w:rPr>
          <w:rFonts w:asciiTheme="majorBidi" w:hAnsiTheme="majorBidi" w:cstheme="majorBidi"/>
          <w:bCs/>
          <w:lang w:bidi="fa-IR"/>
        </w:rPr>
        <w:t>saman.health</w:t>
      </w:r>
      <w:r w:rsidRPr="00263B40">
        <w:rPr>
          <w:rFonts w:ascii="Open Sans" w:hAnsi="Open Sans" w:cs="Vazirmatn" w:hint="cs"/>
          <w:b/>
          <w:rtl/>
          <w:lang w:bidi="fa-IR"/>
        </w:rPr>
        <w:t>)‌</w:t>
      </w:r>
      <w:r w:rsidR="005B09D3" w:rsidRPr="00263B40">
        <w:rPr>
          <w:rFonts w:ascii="Open Sans" w:hAnsi="Open Sans" w:cs="Vazirmatn" w:hint="cs"/>
          <w:b/>
          <w:rtl/>
          <w:lang w:bidi="fa-IR"/>
        </w:rPr>
        <w:t xml:space="preserve"> </w:t>
      </w:r>
      <w:r w:rsidR="00352791" w:rsidRPr="00263B40">
        <w:rPr>
          <w:rFonts w:ascii="Open Sans" w:hAnsi="Open Sans" w:cs="Vazirmatn" w:hint="cs"/>
          <w:b/>
          <w:rtl/>
          <w:lang w:bidi="fa-IR"/>
        </w:rPr>
        <w:t>و دکمه‌ي ورود در نوار بالایی صفحه (هدر) و با استفاده از شماره تلفن همراه و رمز یک بار مصرف خود وارد سایت می‌شوید. پس از ورود نام شما در بخش بالایی صفحه نمایش داده می‌شود.</w:t>
      </w:r>
      <w:r w:rsidR="00263B40">
        <w:rPr>
          <w:rFonts w:ascii="Open Sans" w:hAnsi="Open Sans" w:cs="Vazirmatn" w:hint="cs"/>
          <w:b/>
          <w:rtl/>
          <w:lang w:bidi="fa-IR"/>
        </w:rPr>
        <w:t xml:space="preserve"> </w:t>
      </w:r>
      <w:r w:rsidR="00203759" w:rsidRPr="00263B40">
        <w:rPr>
          <w:rFonts w:ascii="Open Sans" w:hAnsi="Open Sans" w:cs="Vazirmatn" w:hint="cs"/>
          <w:b/>
          <w:rtl/>
          <w:lang w:bidi="fa-IR"/>
        </w:rPr>
        <w:t>با کلیک بر روی نام خود منوی کاربری باز شده و می‌توانید با انتخاب گزینه‌ی «نوبت‌های من»</w:t>
      </w:r>
      <w:r w:rsidR="002C593C" w:rsidRPr="00263B40">
        <w:rPr>
          <w:rFonts w:ascii="Open Sans" w:hAnsi="Open Sans" w:cs="Vazirmatn" w:hint="cs"/>
          <w:b/>
          <w:rtl/>
          <w:lang w:bidi="fa-IR"/>
        </w:rPr>
        <w:t xml:space="preserve">، </w:t>
      </w:r>
      <w:r w:rsidR="00B50CEA" w:rsidRPr="00263B40">
        <w:rPr>
          <w:rFonts w:ascii="Open Sans" w:hAnsi="Open Sans" w:cs="Vazirmatn" w:hint="cs"/>
          <w:b/>
          <w:rtl/>
          <w:lang w:bidi="fa-IR"/>
        </w:rPr>
        <w:t>وارد صفحه‌ی نوبت‌های خودتان شده و اطلاعات نوبت‌های ویزیت آینده را مشاهده کنید</w:t>
      </w:r>
      <w:r w:rsidR="00817858" w:rsidRPr="00263B40">
        <w:rPr>
          <w:rFonts w:ascii="Open Sans" w:hAnsi="Open Sans" w:cs="Vazirmatn" w:hint="cs"/>
          <w:b/>
          <w:rtl/>
          <w:lang w:bidi="fa-IR"/>
        </w:rPr>
        <w:t>. در زمان ۱۵ دقیقه مانده به زمان ویزیت خود، دکمه‌ی ورود به صفحه‌ی ویزیت فعال شده و می‌توانید وارد صفحه‌ی ویزیت شوید.</w:t>
      </w:r>
    </w:p>
    <w:p w14:paraId="498B1A08" w14:textId="77777777" w:rsidR="00264CB1" w:rsidRPr="00263B40" w:rsidRDefault="00264CB1" w:rsidP="00264CB1">
      <w:pPr>
        <w:bidi/>
        <w:spacing w:line="360" w:lineRule="auto"/>
        <w:jc w:val="both"/>
        <w:rPr>
          <w:rFonts w:ascii="Open Sans" w:hAnsi="Open Sans" w:cs="Vazirmatn"/>
          <w:b/>
          <w:rtl/>
          <w:lang w:bidi="fa-IR"/>
        </w:rPr>
      </w:pPr>
    </w:p>
    <w:p w14:paraId="26009AA6" w14:textId="5B296D11" w:rsidR="001074C6" w:rsidRPr="00263B40" w:rsidRDefault="00A22586" w:rsidP="00263B40">
      <w:pPr>
        <w:bidi/>
        <w:spacing w:line="360" w:lineRule="auto"/>
        <w:jc w:val="both"/>
        <w:rPr>
          <w:rFonts w:ascii="Open Sans" w:hAnsi="Open Sans" w:cs="Vazirmatn"/>
          <w:b/>
          <w:rtl/>
          <w:lang w:bidi="fa-IR"/>
        </w:rPr>
      </w:pPr>
      <w:r w:rsidRPr="00263B40">
        <w:rPr>
          <w:rFonts w:ascii="Open Sans" w:hAnsi="Open Sans" w:cs="Vazirmatn" w:hint="cs"/>
          <w:b/>
          <w:rtl/>
          <w:lang w:bidi="fa-IR"/>
        </w:rPr>
        <w:t>نحوه‌ی لغو نوبت</w:t>
      </w:r>
      <w:r w:rsidR="00263B40">
        <w:rPr>
          <w:rFonts w:ascii="Open Sans" w:hAnsi="Open Sans" w:cs="Vazirmatn" w:hint="cs"/>
          <w:b/>
          <w:rtl/>
          <w:lang w:bidi="fa-IR"/>
        </w:rPr>
        <w:t xml:space="preserve">: </w:t>
      </w:r>
      <w:r w:rsidR="002376DD" w:rsidRPr="00263B40">
        <w:rPr>
          <w:rFonts w:ascii="Open Sans" w:hAnsi="Open Sans" w:cs="Vazirmatn" w:hint="cs"/>
          <w:b/>
          <w:rtl/>
          <w:lang w:bidi="fa-IR"/>
        </w:rPr>
        <w:t>برای مشاهده‌ي نوبت‌های رزرو شده‌ي خود، از طریق سایت سامان سلامت (</w:t>
      </w:r>
      <w:r w:rsidR="002376DD" w:rsidRPr="00263B40">
        <w:rPr>
          <w:rFonts w:asciiTheme="majorBidi" w:hAnsiTheme="majorBidi" w:cstheme="majorBidi"/>
          <w:bCs/>
          <w:lang w:bidi="fa-IR"/>
        </w:rPr>
        <w:t>saman.health</w:t>
      </w:r>
      <w:r w:rsidR="002376DD" w:rsidRPr="00263B40">
        <w:rPr>
          <w:rFonts w:ascii="Open Sans" w:hAnsi="Open Sans" w:cs="Vazirmatn" w:hint="cs"/>
          <w:b/>
          <w:rtl/>
          <w:lang w:bidi="fa-IR"/>
        </w:rPr>
        <w:t>)‌ و دکمه‌ي ورود در نوار بالایی صفحه (هدر) و با استفاده از شماره تلفن همراه و رمز یک بار مصرف خود وارد سایت می‌شوید. پس از ورود نام شما در بخش بالایی صفحه نمایش داده می‌شود.</w:t>
      </w:r>
      <w:r w:rsidR="00263B40">
        <w:rPr>
          <w:rFonts w:ascii="Open Sans" w:hAnsi="Open Sans" w:cs="Vazirmatn" w:hint="cs"/>
          <w:b/>
          <w:rtl/>
          <w:lang w:bidi="fa-IR"/>
        </w:rPr>
        <w:t xml:space="preserve"> </w:t>
      </w:r>
      <w:r w:rsidR="002376DD" w:rsidRPr="00263B40">
        <w:rPr>
          <w:rFonts w:ascii="Open Sans" w:hAnsi="Open Sans" w:cs="Vazirmatn" w:hint="cs"/>
          <w:b/>
          <w:rtl/>
          <w:lang w:bidi="fa-IR"/>
        </w:rPr>
        <w:t>با کلیک بر روی نام خود منوی کاربری باز شده و می‌توانید با انتخاب گزینه‌ی «نوبت‌های من»، وارد صفحه‌ی نوبت‌های خودتان شده و اطلاعات نوبت‌های ویزیت آینده را مشاهده کنید.</w:t>
      </w:r>
      <w:r w:rsidR="00263B40">
        <w:rPr>
          <w:rFonts w:ascii="Open Sans" w:hAnsi="Open Sans" w:cs="Vazirmatn" w:hint="cs"/>
          <w:b/>
          <w:rtl/>
          <w:lang w:bidi="fa-IR"/>
        </w:rPr>
        <w:t xml:space="preserve"> </w:t>
      </w:r>
      <w:r w:rsidR="008E5CCD" w:rsidRPr="00263B40">
        <w:rPr>
          <w:rFonts w:ascii="Open Sans" w:hAnsi="Open Sans" w:cs="Vazirmatn" w:hint="cs"/>
          <w:b/>
          <w:rtl/>
          <w:lang w:bidi="fa-IR"/>
        </w:rPr>
        <w:t xml:space="preserve">با کلیک بر علامت سه نقطه در سمت چپ کارت ویزیت، </w:t>
      </w:r>
      <w:r w:rsidR="001074C6" w:rsidRPr="00263B40">
        <w:rPr>
          <w:rFonts w:ascii="Open Sans" w:hAnsi="Open Sans" w:cs="Vazirmatn" w:hint="cs"/>
          <w:b/>
          <w:rtl/>
          <w:lang w:bidi="fa-IR"/>
        </w:rPr>
        <w:t>گزینه‌ی لغو ویزیت را مشاهده می‌کنید.</w:t>
      </w:r>
      <w:r w:rsidR="00263B40">
        <w:rPr>
          <w:rFonts w:ascii="Open Sans" w:hAnsi="Open Sans" w:cs="Vazirmatn" w:hint="cs"/>
          <w:b/>
          <w:rtl/>
          <w:lang w:bidi="fa-IR"/>
        </w:rPr>
        <w:t xml:space="preserve"> </w:t>
      </w:r>
      <w:r w:rsidR="001074C6" w:rsidRPr="00263B40">
        <w:rPr>
          <w:rFonts w:ascii="Open Sans" w:hAnsi="Open Sans" w:cs="Vazirmatn" w:hint="cs"/>
          <w:b/>
          <w:rtl/>
          <w:lang w:bidi="fa-IR"/>
        </w:rPr>
        <w:t>لغو ویزیت از سمت شما در فاصله‌ی کم‌تر از ۲۴ ساعت مانده به زمان ویزیت، بدون بازگشت هزینه‌ي ویزیت انجام می‌شود.</w:t>
      </w:r>
      <w:r w:rsidR="00E23033" w:rsidRPr="00263B40">
        <w:rPr>
          <w:rFonts w:ascii="Open Sans" w:hAnsi="Open Sans" w:cs="Vazirmatn" w:hint="cs"/>
          <w:b/>
          <w:rtl/>
          <w:lang w:bidi="fa-IR"/>
        </w:rPr>
        <w:t xml:space="preserve"> جزییات قوانین لغو نوبت در بخش «قوانین و مقررات» قابل دسترسی است.</w:t>
      </w:r>
    </w:p>
    <w:p w14:paraId="361C3EDE" w14:textId="77777777" w:rsidR="00263B40" w:rsidRDefault="00263B40" w:rsidP="003178F3">
      <w:pPr>
        <w:bidi/>
        <w:spacing w:line="360" w:lineRule="auto"/>
        <w:jc w:val="both"/>
        <w:rPr>
          <w:rFonts w:ascii="Open Sans" w:hAnsi="Open Sans" w:cs="Vazirmatn"/>
          <w:b/>
          <w:rtl/>
          <w:lang w:bidi="fa-IR"/>
        </w:rPr>
      </w:pPr>
    </w:p>
    <w:p w14:paraId="64707779" w14:textId="7F0F5CBF" w:rsidR="00B90A9B" w:rsidRPr="00263B40" w:rsidRDefault="00264CB1" w:rsidP="00263B40">
      <w:pPr>
        <w:bidi/>
        <w:spacing w:line="360" w:lineRule="auto"/>
        <w:jc w:val="both"/>
        <w:rPr>
          <w:rFonts w:ascii="Open Sans" w:hAnsi="Open Sans" w:cs="Vazirmatn"/>
          <w:b/>
          <w:rtl/>
          <w:lang w:bidi="fa-IR"/>
        </w:rPr>
      </w:pPr>
      <w:r w:rsidRPr="00263B40">
        <w:rPr>
          <w:rFonts w:ascii="Open Sans" w:hAnsi="Open Sans" w:cs="Vazirmatn" w:hint="cs"/>
          <w:b/>
          <w:rtl/>
          <w:lang w:bidi="fa-IR"/>
        </w:rPr>
        <w:t>تغییر ساعت و روز ویزیت</w:t>
      </w:r>
      <w:r w:rsidR="00263B40">
        <w:rPr>
          <w:rFonts w:ascii="Open Sans" w:hAnsi="Open Sans" w:cs="Vazirmatn" w:hint="cs"/>
          <w:b/>
          <w:rtl/>
          <w:lang w:bidi="fa-IR"/>
        </w:rPr>
        <w:t xml:space="preserve">: </w:t>
      </w:r>
      <w:r w:rsidR="00244056" w:rsidRPr="00263B40">
        <w:rPr>
          <w:rFonts w:ascii="Open Sans" w:hAnsi="Open Sans" w:cs="Vazirmatn" w:hint="cs"/>
          <w:b/>
          <w:rtl/>
          <w:lang w:bidi="fa-IR"/>
        </w:rPr>
        <w:t>برای مشاهده‌ي نوبت‌های رزرو شده‌ي خود، از طریق سایت سامان سلامت (</w:t>
      </w:r>
      <w:r w:rsidR="00244056" w:rsidRPr="00263B40">
        <w:rPr>
          <w:rFonts w:asciiTheme="majorBidi" w:hAnsiTheme="majorBidi" w:cstheme="majorBidi"/>
          <w:bCs/>
          <w:lang w:bidi="fa-IR"/>
        </w:rPr>
        <w:t>saman.health</w:t>
      </w:r>
      <w:r w:rsidR="00244056" w:rsidRPr="00263B40">
        <w:rPr>
          <w:rFonts w:ascii="Open Sans" w:hAnsi="Open Sans" w:cs="Vazirmatn" w:hint="cs"/>
          <w:b/>
          <w:rtl/>
          <w:lang w:bidi="fa-IR"/>
        </w:rPr>
        <w:t>)‌ و دکمه‌ي ورود در نوار بالایی صفحه (هدر) و با استفاده از شماره تلفن همراه و رمز یک بار مصرف خود وارد سایت می‌شوید. پس از ورود نام شما در بخش بالایی صفحه نمایش داده می‌شود.</w:t>
      </w:r>
      <w:r w:rsidR="00263B40">
        <w:rPr>
          <w:rFonts w:ascii="Open Sans" w:hAnsi="Open Sans" w:cs="Vazirmatn" w:hint="cs"/>
          <w:b/>
          <w:rtl/>
          <w:lang w:bidi="fa-IR"/>
        </w:rPr>
        <w:t xml:space="preserve"> </w:t>
      </w:r>
      <w:r w:rsidR="00244056" w:rsidRPr="00263B40">
        <w:rPr>
          <w:rFonts w:ascii="Open Sans" w:hAnsi="Open Sans" w:cs="Vazirmatn" w:hint="cs"/>
          <w:b/>
          <w:rtl/>
          <w:lang w:bidi="fa-IR"/>
        </w:rPr>
        <w:t>با کلیک بر روی نام خود منوی کاربری باز شده و می‌توانید با انتخاب گزینه‌ی «نوبت‌های من»، وارد صفحه‌ی نوبت‌های خودتان شده و اطلاعات نوبت‌های ویزیت آینده را مشاهده کنید.</w:t>
      </w:r>
      <w:r w:rsidR="00263B40">
        <w:rPr>
          <w:rFonts w:ascii="Open Sans" w:hAnsi="Open Sans" w:cs="Vazirmatn" w:hint="cs"/>
          <w:b/>
          <w:rtl/>
          <w:lang w:bidi="fa-IR"/>
        </w:rPr>
        <w:t xml:space="preserve"> </w:t>
      </w:r>
      <w:r w:rsidR="00244056" w:rsidRPr="00263B40">
        <w:rPr>
          <w:rFonts w:ascii="Open Sans" w:hAnsi="Open Sans" w:cs="Vazirmatn" w:hint="cs"/>
          <w:b/>
          <w:rtl/>
          <w:lang w:bidi="fa-IR"/>
        </w:rPr>
        <w:t>با کلیک بر علامت سه نقطه در سمت چپ کارت ویزیت، گزینه‌ی ویرایش ویزیت را مشاهده می‌کنید.</w:t>
      </w:r>
      <w:r w:rsidR="00B90A9B" w:rsidRPr="00263B40">
        <w:rPr>
          <w:rFonts w:ascii="Open Sans" w:hAnsi="Open Sans" w:cs="Vazirmatn" w:hint="cs"/>
          <w:b/>
          <w:rtl/>
          <w:lang w:bidi="fa-IR"/>
        </w:rPr>
        <w:t xml:space="preserve"> پس از کلیک بر روی ویرایش نوبت می‌توانید تاریخ و ساعت</w:t>
      </w:r>
      <w:r w:rsidR="00F01174" w:rsidRPr="00263B40">
        <w:rPr>
          <w:rFonts w:ascii="Open Sans" w:hAnsi="Open Sans" w:cs="Vazirmatn" w:hint="cs"/>
          <w:b/>
          <w:rtl/>
          <w:lang w:bidi="fa-IR"/>
        </w:rPr>
        <w:t xml:space="preserve">، </w:t>
      </w:r>
      <w:r w:rsidR="00B90A9B" w:rsidRPr="00263B40">
        <w:rPr>
          <w:rFonts w:ascii="Open Sans" w:hAnsi="Open Sans" w:cs="Vazirmatn" w:hint="cs"/>
          <w:b/>
          <w:rtl/>
          <w:lang w:bidi="fa-IR"/>
        </w:rPr>
        <w:t xml:space="preserve">نوع ویزیت </w:t>
      </w:r>
      <w:r w:rsidR="00F01174" w:rsidRPr="00263B40">
        <w:rPr>
          <w:rFonts w:ascii="Open Sans" w:hAnsi="Open Sans" w:cs="Vazirmatn" w:hint="cs"/>
          <w:b/>
          <w:rtl/>
          <w:lang w:bidi="fa-IR"/>
        </w:rPr>
        <w:t xml:space="preserve">و همچنین مدارک و تصاویر ارسالی </w:t>
      </w:r>
      <w:r w:rsidR="00B90A9B" w:rsidRPr="00263B40">
        <w:rPr>
          <w:rFonts w:ascii="Open Sans" w:hAnsi="Open Sans" w:cs="Vazirmatn" w:hint="cs"/>
          <w:b/>
          <w:rtl/>
          <w:lang w:bidi="fa-IR"/>
        </w:rPr>
        <w:t>خود را تغییر دهید.</w:t>
      </w:r>
      <w:r w:rsidR="00263B40">
        <w:rPr>
          <w:rFonts w:ascii="Open Sans" w:hAnsi="Open Sans" w:cs="Vazirmatn" w:hint="cs"/>
          <w:b/>
          <w:rtl/>
          <w:lang w:bidi="fa-IR"/>
        </w:rPr>
        <w:t xml:space="preserve"> </w:t>
      </w:r>
      <w:r w:rsidR="00B90A9B" w:rsidRPr="00263B40">
        <w:rPr>
          <w:rFonts w:ascii="Open Sans" w:hAnsi="Open Sans" w:cs="Vazirmatn" w:hint="cs"/>
          <w:b/>
          <w:rtl/>
          <w:lang w:bidi="fa-IR"/>
        </w:rPr>
        <w:t>توجه داشته باشید که قابلیت ویرایش نوبت برای نوبت‌هایی که کم‌تر از ۲۴ ساعت به انجام آن‌ها باقی مانده باشد قابل انجام نیست</w:t>
      </w:r>
      <w:r w:rsidR="00A77E15" w:rsidRPr="00263B40">
        <w:rPr>
          <w:rFonts w:ascii="Open Sans" w:hAnsi="Open Sans" w:cs="Vazirmatn" w:hint="cs"/>
          <w:b/>
          <w:rtl/>
          <w:lang w:bidi="fa-IR"/>
        </w:rPr>
        <w:t xml:space="preserve"> و جزییات ویرایش و تغییر نوبت در بخش «قوانین و مقررات» قابل دسترسی است</w:t>
      </w:r>
      <w:r w:rsidR="00954F80" w:rsidRPr="00263B40">
        <w:rPr>
          <w:rFonts w:ascii="Open Sans" w:hAnsi="Open Sans" w:cs="Vazirmatn" w:hint="cs"/>
          <w:b/>
          <w:rtl/>
          <w:lang w:bidi="fa-IR"/>
        </w:rPr>
        <w:t>.</w:t>
      </w:r>
    </w:p>
    <w:p w14:paraId="62117178" w14:textId="77777777" w:rsidR="00263B40" w:rsidRDefault="00263B40" w:rsidP="00B90A9B">
      <w:pPr>
        <w:bidi/>
        <w:spacing w:line="360" w:lineRule="auto"/>
        <w:jc w:val="both"/>
        <w:rPr>
          <w:rFonts w:ascii="Open Sans" w:hAnsi="Open Sans" w:cs="Vazirmatn"/>
          <w:b/>
          <w:rtl/>
          <w:lang w:bidi="fa-IR"/>
        </w:rPr>
      </w:pPr>
    </w:p>
    <w:p w14:paraId="2D3D443E" w14:textId="4AA273EA" w:rsidR="00E97D06" w:rsidRPr="00263B40" w:rsidRDefault="00E97D06" w:rsidP="00263B40">
      <w:pPr>
        <w:bidi/>
        <w:spacing w:line="360" w:lineRule="auto"/>
        <w:jc w:val="both"/>
        <w:rPr>
          <w:rFonts w:ascii="Open Sans" w:hAnsi="Open Sans" w:cs="Vazirmatn"/>
          <w:b/>
          <w:rtl/>
          <w:lang w:bidi="fa-IR"/>
        </w:rPr>
      </w:pPr>
      <w:r w:rsidRPr="00263B40">
        <w:rPr>
          <w:rFonts w:ascii="Open Sans" w:hAnsi="Open Sans" w:cs="Vazirmatn" w:hint="cs"/>
          <w:b/>
          <w:rtl/>
          <w:lang w:bidi="fa-IR"/>
        </w:rPr>
        <w:t>مشاهده پرونده پزشکی</w:t>
      </w:r>
      <w:r w:rsidR="00263B40">
        <w:rPr>
          <w:rFonts w:ascii="Open Sans" w:hAnsi="Open Sans" w:cs="Vazirmatn" w:hint="cs"/>
          <w:b/>
          <w:rtl/>
          <w:lang w:bidi="fa-IR"/>
        </w:rPr>
        <w:t xml:space="preserve">: </w:t>
      </w:r>
      <w:r w:rsidRPr="00263B40">
        <w:rPr>
          <w:rFonts w:ascii="Open Sans" w:hAnsi="Open Sans" w:cs="Vazirmatn" w:hint="cs"/>
          <w:b/>
          <w:rtl/>
          <w:lang w:bidi="fa-IR"/>
        </w:rPr>
        <w:t xml:space="preserve">برای مشاهده‌ي </w:t>
      </w:r>
      <w:r w:rsidR="00BC60CE" w:rsidRPr="00263B40">
        <w:rPr>
          <w:rFonts w:ascii="Open Sans" w:hAnsi="Open Sans" w:cs="Vazirmatn" w:hint="cs"/>
          <w:b/>
          <w:rtl/>
          <w:lang w:bidi="fa-IR"/>
        </w:rPr>
        <w:t>پرونده پزشکی</w:t>
      </w:r>
      <w:r w:rsidRPr="00263B40">
        <w:rPr>
          <w:rFonts w:ascii="Open Sans" w:hAnsi="Open Sans" w:cs="Vazirmatn" w:hint="cs"/>
          <w:b/>
          <w:rtl/>
          <w:lang w:bidi="fa-IR"/>
        </w:rPr>
        <w:t xml:space="preserve"> خود، از طریق سایت سامان سلامت (</w:t>
      </w:r>
      <w:r w:rsidRPr="007A1D25">
        <w:rPr>
          <w:rFonts w:asciiTheme="majorBidi" w:hAnsiTheme="majorBidi" w:cstheme="majorBidi"/>
          <w:bCs/>
          <w:lang w:bidi="fa-IR"/>
        </w:rPr>
        <w:t>saman.health</w:t>
      </w:r>
      <w:r w:rsidRPr="00263B40">
        <w:rPr>
          <w:rFonts w:ascii="Open Sans" w:hAnsi="Open Sans" w:cs="Vazirmatn" w:hint="cs"/>
          <w:b/>
          <w:rtl/>
          <w:lang w:bidi="fa-IR"/>
        </w:rPr>
        <w:t xml:space="preserve">)‌ و دکمه‌ي ورود در نوار بالایی صفحه (هدر) و با استفاده از شماره تلفن همراه و رمز یک بار مصرف خود وارد سایت می‌شوید. پس از ورود نام شما در بخش بالایی صفحه </w:t>
      </w:r>
      <w:r w:rsidRPr="00263B40">
        <w:rPr>
          <w:rFonts w:ascii="Open Sans" w:hAnsi="Open Sans" w:cs="Vazirmatn" w:hint="cs"/>
          <w:b/>
          <w:rtl/>
          <w:lang w:bidi="fa-IR"/>
        </w:rPr>
        <w:lastRenderedPageBreak/>
        <w:t>نمایش داده می‌شود.</w:t>
      </w:r>
      <w:r w:rsidR="00263B40">
        <w:rPr>
          <w:rFonts w:ascii="Open Sans" w:hAnsi="Open Sans" w:cs="Vazirmatn" w:hint="cs"/>
          <w:b/>
          <w:rtl/>
          <w:lang w:bidi="fa-IR"/>
        </w:rPr>
        <w:t xml:space="preserve"> </w:t>
      </w:r>
      <w:r w:rsidRPr="00263B40">
        <w:rPr>
          <w:rFonts w:ascii="Open Sans" w:hAnsi="Open Sans" w:cs="Vazirmatn" w:hint="cs"/>
          <w:b/>
          <w:rtl/>
          <w:lang w:bidi="fa-IR"/>
        </w:rPr>
        <w:t>با کلیک بر روی نام خود منوی کاربری باز شده و می‌توانید با انتخاب گزینه‌ی «پرونده پزشکی»، وارد صفحه‌ی پرونده پزشکی خود شده و اطلاعات نوبت‌های قبلی خود و اطلاعات مرتبط با پرونده پزشکی از جم</w:t>
      </w:r>
      <w:r w:rsidR="00E65BFD" w:rsidRPr="00263B40">
        <w:rPr>
          <w:rFonts w:ascii="Open Sans" w:hAnsi="Open Sans" w:cs="Vazirmatn" w:hint="cs"/>
          <w:b/>
          <w:rtl/>
          <w:lang w:bidi="fa-IR"/>
        </w:rPr>
        <w:t>ل</w:t>
      </w:r>
      <w:r w:rsidRPr="00263B40">
        <w:rPr>
          <w:rFonts w:ascii="Open Sans" w:hAnsi="Open Sans" w:cs="Vazirmatn" w:hint="cs"/>
          <w:b/>
          <w:rtl/>
          <w:lang w:bidi="fa-IR"/>
        </w:rPr>
        <w:t>ه «بیماری‌های زمینه‌ای»، «دارو‌های مصرفی»، «حساسیت‌های غذایی و دارویی»، «سوابق بستری و جراحی»، «سوابق آزمایشات و تصاویر»، «سوابق بیماری</w:t>
      </w:r>
      <w:r w:rsidR="001B7674" w:rsidRPr="00263B40">
        <w:rPr>
          <w:rFonts w:ascii="Open Sans" w:hAnsi="Open Sans" w:cs="Vazirmatn" w:hint="cs"/>
          <w:b/>
          <w:rtl/>
          <w:lang w:bidi="fa-IR"/>
        </w:rPr>
        <w:t xml:space="preserve"> خانوادگی</w:t>
      </w:r>
      <w:r w:rsidRPr="00263B40">
        <w:rPr>
          <w:rFonts w:ascii="Open Sans" w:hAnsi="Open Sans" w:cs="Vazirmatn" w:hint="cs"/>
          <w:b/>
          <w:rtl/>
          <w:lang w:bidi="fa-IR"/>
        </w:rPr>
        <w:t>»</w:t>
      </w:r>
      <w:r w:rsidR="001B7674" w:rsidRPr="00263B40">
        <w:rPr>
          <w:rFonts w:ascii="Open Sans" w:hAnsi="Open Sans" w:cs="Vazirmatn" w:hint="cs"/>
          <w:b/>
          <w:rtl/>
          <w:lang w:bidi="fa-IR"/>
        </w:rPr>
        <w:t xml:space="preserve"> و همچنین کارت‌های مربوط به یادداشت پزشک و دستیار پزشک برای هر ویزیت را مشاهده کنید.</w:t>
      </w:r>
    </w:p>
    <w:p w14:paraId="18623A49" w14:textId="77777777" w:rsidR="00B8586E" w:rsidRDefault="00B8586E" w:rsidP="00264CB1">
      <w:pPr>
        <w:bidi/>
        <w:spacing w:line="360" w:lineRule="auto"/>
        <w:jc w:val="both"/>
        <w:rPr>
          <w:rFonts w:ascii="Open Sans" w:hAnsi="Open Sans" w:cs="Vazirmatn"/>
          <w:b/>
          <w:rtl/>
          <w:lang w:bidi="fa-IR"/>
        </w:rPr>
      </w:pPr>
    </w:p>
    <w:p w14:paraId="0258FA70" w14:textId="211F64C7" w:rsidR="008160F2" w:rsidRPr="00263B40" w:rsidRDefault="00BC60CE" w:rsidP="00C724AD">
      <w:pPr>
        <w:bidi/>
        <w:spacing w:line="360" w:lineRule="auto"/>
        <w:jc w:val="both"/>
        <w:rPr>
          <w:rFonts w:ascii="Open Sans" w:hAnsi="Open Sans" w:cs="Vazirmatn"/>
          <w:b/>
          <w:rtl/>
          <w:lang w:bidi="fa-IR"/>
        </w:rPr>
      </w:pPr>
      <w:r w:rsidRPr="00263B40">
        <w:rPr>
          <w:rFonts w:ascii="Open Sans" w:hAnsi="Open Sans" w:cs="Vazirmatn" w:hint="cs"/>
          <w:b/>
          <w:rtl/>
          <w:lang w:bidi="fa-IR"/>
        </w:rPr>
        <w:t>مشاهده نوبت‌های انجام شده</w:t>
      </w:r>
      <w:r w:rsidR="00B8586E">
        <w:rPr>
          <w:rFonts w:ascii="Open Sans" w:hAnsi="Open Sans" w:cs="Vazirmatn" w:hint="cs"/>
          <w:b/>
          <w:rtl/>
          <w:lang w:bidi="fa-IR"/>
        </w:rPr>
        <w:t xml:space="preserve">: </w:t>
      </w:r>
      <w:r w:rsidR="002603C5" w:rsidRPr="00263B40">
        <w:rPr>
          <w:rFonts w:ascii="Open Sans" w:hAnsi="Open Sans" w:cs="Vazirmatn" w:hint="cs"/>
          <w:b/>
          <w:rtl/>
          <w:lang w:bidi="fa-IR"/>
        </w:rPr>
        <w:t>برای مشاهده‌ي نوبت‌های رزرو شده‌ي خود، از طریق سایت سامان سلامت (</w:t>
      </w:r>
      <w:r w:rsidR="002603C5" w:rsidRPr="00A0569B">
        <w:rPr>
          <w:rFonts w:asciiTheme="majorBidi" w:hAnsiTheme="majorBidi" w:cstheme="majorBidi"/>
          <w:bCs/>
          <w:lang w:bidi="fa-IR"/>
        </w:rPr>
        <w:t>saman.health</w:t>
      </w:r>
      <w:r w:rsidR="002603C5" w:rsidRPr="00263B40">
        <w:rPr>
          <w:rFonts w:ascii="Open Sans" w:hAnsi="Open Sans" w:cs="Vazirmatn" w:hint="cs"/>
          <w:b/>
          <w:rtl/>
          <w:lang w:bidi="fa-IR"/>
        </w:rPr>
        <w:t>)‌ و دکمه‌ي ورود در نوار بالایی صفحه (هدر) و با استفاده از شماره تلفن همراه و رمز یک بار مصرف خود وارد سایت می‌شوید. پس از ورود نام شما در بخش بالایی صفحه نمایش داده می‌شود.</w:t>
      </w:r>
      <w:r w:rsidR="00B8586E">
        <w:rPr>
          <w:rFonts w:ascii="Open Sans" w:hAnsi="Open Sans" w:cs="Vazirmatn" w:hint="cs"/>
          <w:b/>
          <w:rtl/>
          <w:lang w:bidi="fa-IR"/>
        </w:rPr>
        <w:t xml:space="preserve"> </w:t>
      </w:r>
      <w:r w:rsidR="002603C5" w:rsidRPr="00263B40">
        <w:rPr>
          <w:rFonts w:ascii="Open Sans" w:hAnsi="Open Sans" w:cs="Vazirmatn" w:hint="cs"/>
          <w:b/>
          <w:rtl/>
          <w:lang w:bidi="fa-IR"/>
        </w:rPr>
        <w:t>با کلیک بر روی نام خود منوی کاربری باز شده و می‌توانید با انتخاب گزینه‌ی «نوبت‌های من»، وارد صفحه‌ی نوبت‌های خودتان شده و می‌توانید با انتخاب تب «سوابق نوبت‌ها»، نوبت‌های گذشته‌ی خود را مشاهده کنید.</w:t>
      </w:r>
      <w:r w:rsidR="00B8586E">
        <w:rPr>
          <w:rFonts w:ascii="Open Sans" w:hAnsi="Open Sans" w:cs="Vazirmatn" w:hint="cs"/>
          <w:b/>
          <w:rtl/>
          <w:lang w:bidi="fa-IR"/>
        </w:rPr>
        <w:t xml:space="preserve"> </w:t>
      </w:r>
      <w:r w:rsidR="000160D4" w:rsidRPr="00263B40">
        <w:rPr>
          <w:rFonts w:ascii="Open Sans" w:hAnsi="Open Sans" w:cs="Vazirmatn" w:hint="cs"/>
          <w:b/>
          <w:rtl/>
          <w:lang w:bidi="fa-IR"/>
        </w:rPr>
        <w:t>همچنین با انتخاب گزینه‌ی «مشاهده‌ی جزئیات»</w:t>
      </w:r>
      <w:r w:rsidR="00A62727" w:rsidRPr="00263B40">
        <w:rPr>
          <w:rFonts w:ascii="Open Sans" w:hAnsi="Open Sans" w:cs="Vazirmatn" w:hint="cs"/>
          <w:b/>
          <w:rtl/>
          <w:lang w:bidi="fa-IR"/>
        </w:rPr>
        <w:t xml:space="preserve">، </w:t>
      </w:r>
      <w:r w:rsidR="000F22FD" w:rsidRPr="00263B40">
        <w:rPr>
          <w:rFonts w:ascii="Open Sans" w:hAnsi="Open Sans" w:cs="Vazirmatn" w:hint="cs"/>
          <w:b/>
          <w:rtl/>
          <w:lang w:bidi="fa-IR"/>
        </w:rPr>
        <w:t>می‌توانید یادداشت‌های پزشک و دستیار مرتبط با ویزیت خود را مشاهده کنید.</w:t>
      </w:r>
      <w:r w:rsidR="00B8586E">
        <w:rPr>
          <w:rFonts w:ascii="Open Sans" w:hAnsi="Open Sans" w:cs="Vazirmatn" w:hint="cs"/>
          <w:b/>
          <w:rtl/>
          <w:lang w:bidi="fa-IR"/>
        </w:rPr>
        <w:t xml:space="preserve"> </w:t>
      </w:r>
      <w:r w:rsidR="00666B25" w:rsidRPr="00263B40">
        <w:rPr>
          <w:rFonts w:ascii="Open Sans" w:hAnsi="Open Sans" w:cs="Vazirmatn" w:hint="cs"/>
          <w:b/>
          <w:rtl/>
          <w:lang w:bidi="fa-IR"/>
        </w:rPr>
        <w:t>البته اطلاعات پزشکی مربوط به ویزیت گذشته‌ی شما در بخش پرونده پزشکی سلامت نیر قابل دسترس است.</w:t>
      </w:r>
    </w:p>
    <w:sectPr w:rsidR="008160F2" w:rsidRPr="00263B40" w:rsidSect="00836C7E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azirmatn">
    <w:altName w:val="Arial"/>
    <w:panose1 w:val="020B0604020202020204"/>
    <w:charset w:val="00"/>
    <w:family w:val="auto"/>
    <w:pitch w:val="variable"/>
    <w:sig w:usb0="8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D2016"/>
    <w:multiLevelType w:val="hybridMultilevel"/>
    <w:tmpl w:val="60644602"/>
    <w:lvl w:ilvl="0" w:tplc="16ECCD5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290AE1"/>
    <w:multiLevelType w:val="hybridMultilevel"/>
    <w:tmpl w:val="491E577E"/>
    <w:lvl w:ilvl="0" w:tplc="43F6AF80">
      <w:start w:val="1"/>
      <w:numFmt w:val="bullet"/>
      <w:lvlText w:val="-"/>
      <w:lvlJc w:val="left"/>
      <w:pPr>
        <w:ind w:left="720" w:hanging="360"/>
      </w:pPr>
      <w:rPr>
        <w:rFonts w:ascii="Vazirmatn" w:eastAsiaTheme="minorHAnsi" w:hAnsi="Vazirmatn" w:cs="Vazirmat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2C464E"/>
    <w:multiLevelType w:val="hybridMultilevel"/>
    <w:tmpl w:val="5FF00F92"/>
    <w:lvl w:ilvl="0" w:tplc="8930A138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481D3D"/>
    <w:multiLevelType w:val="multilevel"/>
    <w:tmpl w:val="CD76D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6080493">
    <w:abstractNumId w:val="1"/>
  </w:num>
  <w:num w:numId="2" w16cid:durableId="1346052655">
    <w:abstractNumId w:val="0"/>
  </w:num>
  <w:num w:numId="3" w16cid:durableId="1479569036">
    <w:abstractNumId w:val="2"/>
  </w:num>
  <w:num w:numId="4" w16cid:durableId="8260178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8FA"/>
    <w:rsid w:val="000160D4"/>
    <w:rsid w:val="00051888"/>
    <w:rsid w:val="000C2875"/>
    <w:rsid w:val="000E78FA"/>
    <w:rsid w:val="000F22FD"/>
    <w:rsid w:val="000F313E"/>
    <w:rsid w:val="001074C6"/>
    <w:rsid w:val="00134320"/>
    <w:rsid w:val="00185E5F"/>
    <w:rsid w:val="001944D7"/>
    <w:rsid w:val="001B7674"/>
    <w:rsid w:val="001C1BFA"/>
    <w:rsid w:val="001C3274"/>
    <w:rsid w:val="00203759"/>
    <w:rsid w:val="0020475A"/>
    <w:rsid w:val="002376DD"/>
    <w:rsid w:val="00244056"/>
    <w:rsid w:val="002603C5"/>
    <w:rsid w:val="00263B40"/>
    <w:rsid w:val="00264CB1"/>
    <w:rsid w:val="00293068"/>
    <w:rsid w:val="002A4499"/>
    <w:rsid w:val="002C593C"/>
    <w:rsid w:val="00302243"/>
    <w:rsid w:val="003178F3"/>
    <w:rsid w:val="00330660"/>
    <w:rsid w:val="00352791"/>
    <w:rsid w:val="00394688"/>
    <w:rsid w:val="00454654"/>
    <w:rsid w:val="005442AD"/>
    <w:rsid w:val="00545B8E"/>
    <w:rsid w:val="005756C1"/>
    <w:rsid w:val="005B09D3"/>
    <w:rsid w:val="005B24C2"/>
    <w:rsid w:val="005B6BBC"/>
    <w:rsid w:val="00666B25"/>
    <w:rsid w:val="007A1D25"/>
    <w:rsid w:val="007B0DA2"/>
    <w:rsid w:val="007F3F4B"/>
    <w:rsid w:val="008160F2"/>
    <w:rsid w:val="00817858"/>
    <w:rsid w:val="00835A12"/>
    <w:rsid w:val="00836C7E"/>
    <w:rsid w:val="00865672"/>
    <w:rsid w:val="008668AE"/>
    <w:rsid w:val="008E5CCD"/>
    <w:rsid w:val="00954F80"/>
    <w:rsid w:val="00A0569B"/>
    <w:rsid w:val="00A07CFC"/>
    <w:rsid w:val="00A13132"/>
    <w:rsid w:val="00A22586"/>
    <w:rsid w:val="00A357BB"/>
    <w:rsid w:val="00A40AFD"/>
    <w:rsid w:val="00A62727"/>
    <w:rsid w:val="00A77E15"/>
    <w:rsid w:val="00AA0E13"/>
    <w:rsid w:val="00B17503"/>
    <w:rsid w:val="00B50CEA"/>
    <w:rsid w:val="00B8586E"/>
    <w:rsid w:val="00B9060C"/>
    <w:rsid w:val="00B90A9B"/>
    <w:rsid w:val="00BA023B"/>
    <w:rsid w:val="00BC60CE"/>
    <w:rsid w:val="00BF3F12"/>
    <w:rsid w:val="00C460A1"/>
    <w:rsid w:val="00C724AD"/>
    <w:rsid w:val="00D447A0"/>
    <w:rsid w:val="00DB68D8"/>
    <w:rsid w:val="00E020E6"/>
    <w:rsid w:val="00E21794"/>
    <w:rsid w:val="00E23033"/>
    <w:rsid w:val="00E40A33"/>
    <w:rsid w:val="00E65BFD"/>
    <w:rsid w:val="00E97D06"/>
    <w:rsid w:val="00F01174"/>
    <w:rsid w:val="00F84F51"/>
    <w:rsid w:val="00FE0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66617"/>
  <w15:chartTrackingRefBased/>
  <w15:docId w15:val="{AE1D5685-BD10-4737-98A4-805722F88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03C5"/>
  </w:style>
  <w:style w:type="paragraph" w:styleId="Heading1">
    <w:name w:val="heading 1"/>
    <w:basedOn w:val="Normal"/>
    <w:next w:val="Normal"/>
    <w:link w:val="Heading1Char"/>
    <w:uiPriority w:val="9"/>
    <w:qFormat/>
    <w:rsid w:val="005B24C2"/>
    <w:pPr>
      <w:bidi/>
      <w:spacing w:line="360" w:lineRule="auto"/>
      <w:outlineLvl w:val="0"/>
    </w:pPr>
    <w:rPr>
      <w:rFonts w:ascii="Vazirmatn" w:hAnsi="Vazirmatn" w:cs="Vazirmatn"/>
      <w:bCs/>
      <w:sz w:val="36"/>
      <w:szCs w:val="36"/>
      <w:lang w:bidi="fa-I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24C2"/>
    <w:pPr>
      <w:bidi/>
      <w:spacing w:line="360" w:lineRule="auto"/>
      <w:outlineLvl w:val="1"/>
    </w:pPr>
    <w:rPr>
      <w:rFonts w:ascii="Open Sans" w:hAnsi="Open Sans" w:cs="Vazirmatn"/>
      <w:bCs/>
      <w:sz w:val="32"/>
      <w:szCs w:val="32"/>
      <w:lang w:bidi="fa-I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24C2"/>
    <w:pPr>
      <w:bidi/>
      <w:spacing w:line="360" w:lineRule="auto"/>
      <w:outlineLvl w:val="2"/>
    </w:pPr>
    <w:rPr>
      <w:rFonts w:ascii="Vazirmatn" w:hAnsi="Vazirmatn" w:cs="Vazirmatn"/>
      <w:bCs/>
      <w:sz w:val="28"/>
      <w:szCs w:val="28"/>
      <w:lang w:bidi="fa-I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C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C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C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C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C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C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4C2"/>
    <w:rPr>
      <w:rFonts w:ascii="Vazirmatn" w:hAnsi="Vazirmatn" w:cs="Vazirmatn"/>
      <w:bCs/>
      <w:sz w:val="36"/>
      <w:szCs w:val="36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rsid w:val="005B24C2"/>
    <w:rPr>
      <w:rFonts w:ascii="Open Sans" w:hAnsi="Open Sans" w:cs="Vazirmatn"/>
      <w:bCs/>
      <w:sz w:val="32"/>
      <w:szCs w:val="32"/>
      <w:lang w:bidi="fa-IR"/>
    </w:rPr>
  </w:style>
  <w:style w:type="character" w:customStyle="1" w:styleId="Heading3Char">
    <w:name w:val="Heading 3 Char"/>
    <w:basedOn w:val="DefaultParagraphFont"/>
    <w:link w:val="Heading3"/>
    <w:uiPriority w:val="9"/>
    <w:rsid w:val="005B24C2"/>
    <w:rPr>
      <w:rFonts w:ascii="Vazirmatn" w:hAnsi="Vazirmatn" w:cs="Vazirmatn"/>
      <w:bCs/>
      <w:sz w:val="28"/>
      <w:szCs w:val="28"/>
      <w:lang w:bidi="fa-I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C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C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C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C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C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C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C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C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C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C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C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C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C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C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C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C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C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ooya\Documents\Custom%20Office%20Templates\Fa%20-%20casua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C:\Users\Pooya\Documents\Custom Office Templates\Fa - casual.dotx</Template>
  <TotalTime>130</TotalTime>
  <Pages>2</Pages>
  <Words>656</Words>
  <Characters>3742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Pooya</dc:creator>
  <cp:keywords/>
  <dc:description/>
  <cp:lastModifiedBy>ali ebrahimi</cp:lastModifiedBy>
  <cp:revision>69</cp:revision>
  <dcterms:created xsi:type="dcterms:W3CDTF">2026-02-17T13:39:00Z</dcterms:created>
  <dcterms:modified xsi:type="dcterms:W3CDTF">2026-02-18T06:03:00Z</dcterms:modified>
</cp:coreProperties>
</file>